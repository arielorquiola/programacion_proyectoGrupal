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14:paraId="4544071C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CAE3B8B" w14:textId="2AAC748F" w:rsidR="001B2ABD" w:rsidRPr="0059649E" w:rsidRDefault="00ED098A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CEC1FE5" wp14:editId="6B9ABF5E">
                  <wp:extent cx="2133600" cy="21336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632F0309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1D944B4F" w14:textId="3820C47B" w:rsidR="001B2ABD" w:rsidRPr="0059649E" w:rsidRDefault="00324195" w:rsidP="001B2ABD">
            <w:pPr>
              <w:pStyle w:val="Ttulo"/>
            </w:pPr>
            <w:r>
              <w:t>oscar ariel orquiola</w:t>
            </w:r>
          </w:p>
          <w:p w14:paraId="5D19E3C6" w14:textId="634F1083" w:rsidR="001B2ABD" w:rsidRPr="0059649E" w:rsidRDefault="00324195" w:rsidP="001B2ABD">
            <w:pPr>
              <w:pStyle w:val="Subttulo"/>
            </w:pPr>
            <w:r w:rsidRPr="00F4316A">
              <w:rPr>
                <w:spacing w:val="6"/>
                <w:w w:val="100"/>
              </w:rPr>
              <w:t>programado</w:t>
            </w:r>
            <w:r w:rsidRPr="00F4316A">
              <w:rPr>
                <w:spacing w:val="3"/>
                <w:w w:val="100"/>
              </w:rPr>
              <w:t>r</w:t>
            </w:r>
          </w:p>
        </w:tc>
      </w:tr>
      <w:tr w:rsidR="001B2ABD" w:rsidRPr="0059649E" w14:paraId="5B7F03FE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3F12AEAF39F54DEC93F0362369B4A85A"/>
              </w:placeholder>
              <w:temporary/>
              <w:showingPlcHdr/>
              <w15:appearance w15:val="hidden"/>
            </w:sdtPr>
            <w:sdtEndPr/>
            <w:sdtContent>
              <w:p w14:paraId="5DD19164" w14:textId="77777777" w:rsidR="001B2ABD" w:rsidRPr="0059649E" w:rsidRDefault="00036450" w:rsidP="00036450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14:paraId="0D5D0774" w14:textId="59A1AEF3" w:rsidR="00036450" w:rsidRPr="0059649E" w:rsidRDefault="00036450" w:rsidP="00262453"/>
          <w:p w14:paraId="44F3B479" w14:textId="77777777" w:rsidR="00036450" w:rsidRPr="0059649E" w:rsidRDefault="00036450" w:rsidP="00036450"/>
          <w:sdt>
            <w:sdtPr>
              <w:id w:val="-1954003311"/>
              <w:placeholder>
                <w:docPart w:val="ED3398708B9849CEA95A2240EB7E9A62"/>
              </w:placeholder>
              <w:temporary/>
              <w:showingPlcHdr/>
              <w15:appearance w15:val="hidden"/>
            </w:sdtPr>
            <w:sdtEndPr/>
            <w:sdtContent>
              <w:p w14:paraId="545F5CCC" w14:textId="77777777" w:rsidR="00036450" w:rsidRPr="0059649E" w:rsidRDefault="00CB0055" w:rsidP="00CB0055">
                <w:pPr>
                  <w:pStyle w:val="Ttulo3"/>
                </w:pPr>
                <w:r w:rsidRPr="0059649E">
                  <w:rPr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EC210A1C226E4C65A2D19D65A1BF65A7"/>
              </w:placeholder>
              <w:temporary/>
              <w:showingPlcHdr/>
              <w15:appearance w15:val="hidden"/>
            </w:sdtPr>
            <w:sdtEndPr/>
            <w:sdtContent>
              <w:p w14:paraId="6977EBF4" w14:textId="77777777" w:rsidR="004D3011" w:rsidRPr="0059649E" w:rsidRDefault="004D3011" w:rsidP="004D3011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14:paraId="38A3D46C" w14:textId="1D46684D" w:rsidR="004D3011" w:rsidRPr="0059649E" w:rsidRDefault="00ED098A" w:rsidP="004D3011">
            <w:r>
              <w:t>1159754484</w:t>
            </w:r>
          </w:p>
          <w:p w14:paraId="0018F27A" w14:textId="77777777" w:rsidR="004D3011" w:rsidRPr="0059649E" w:rsidRDefault="004D3011" w:rsidP="004D3011"/>
          <w:sdt>
            <w:sdtPr>
              <w:id w:val="67859272"/>
              <w:placeholder>
                <w:docPart w:val="52103BACAB9E48A8B98E120309E2740C"/>
              </w:placeholder>
              <w:temporary/>
              <w:showingPlcHdr/>
              <w15:appearance w15:val="hidden"/>
            </w:sdtPr>
            <w:sdtEndPr/>
            <w:sdtContent>
              <w:p w14:paraId="1CAF009C" w14:textId="6E3E7F33" w:rsidR="004D3011" w:rsidRPr="0059649E" w:rsidRDefault="004D3011" w:rsidP="004D3011">
                <w:r w:rsidRPr="0059649E">
                  <w:rPr>
                    <w:lang w:bidi="es-ES"/>
                  </w:rPr>
                  <w:t>SITIO WEB:</w:t>
                </w:r>
              </w:p>
            </w:sdtContent>
          </w:sdt>
          <w:p w14:paraId="00B72AA1" w14:textId="77777777" w:rsidR="004D3011" w:rsidRPr="0059649E" w:rsidRDefault="004D3011" w:rsidP="004D3011"/>
          <w:sdt>
            <w:sdtPr>
              <w:id w:val="-240260293"/>
              <w:placeholder>
                <w:docPart w:val="8F028B327CE54C86A6AA04098ACA1C4D"/>
              </w:placeholder>
              <w:temporary/>
              <w:showingPlcHdr/>
              <w15:appearance w15:val="hidden"/>
            </w:sdtPr>
            <w:sdtEndPr/>
            <w:sdtContent>
              <w:p w14:paraId="0DEB20AF" w14:textId="77777777" w:rsidR="004D3011" w:rsidRPr="0059649E" w:rsidRDefault="004D3011" w:rsidP="004D3011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14:paraId="105183EA" w14:textId="5F2136F5" w:rsidR="00036450" w:rsidRPr="009A09AC" w:rsidRDefault="00ED098A" w:rsidP="004D3011">
            <w:pPr>
              <w:rPr>
                <w:rStyle w:val="Hipervnculo"/>
                <w:szCs w:val="18"/>
              </w:rPr>
            </w:pPr>
            <w:r>
              <w:t>Ariel.orquiola@hotmail.com</w:t>
            </w:r>
          </w:p>
          <w:p w14:paraId="223E58AD" w14:textId="77777777" w:rsidR="004142CD" w:rsidRPr="0059649E" w:rsidRDefault="004142CD" w:rsidP="004142CD"/>
          <w:p w14:paraId="3FA39EC6" w14:textId="449D9F29" w:rsidR="006B30FE" w:rsidRDefault="006B30FE" w:rsidP="006B30FE">
            <w:pPr>
              <w:pStyle w:val="Ttulo3"/>
            </w:pPr>
            <w:r>
              <w:t xml:space="preserve">dimicilio: domingo martinto 663 </w:t>
            </w:r>
          </w:p>
          <w:p w14:paraId="6DEFC4F4" w14:textId="2263B569" w:rsidR="006B30FE" w:rsidRDefault="006B30FE" w:rsidP="006B30FE"/>
          <w:p w14:paraId="7E4D3837" w14:textId="3553BD48" w:rsidR="006B30FE" w:rsidRDefault="006B30FE" w:rsidP="006B30FE">
            <w:r>
              <w:t xml:space="preserve">PARTIDO: AVELLANEDA </w:t>
            </w:r>
          </w:p>
          <w:p w14:paraId="6891517D" w14:textId="2DDCA7BC" w:rsidR="006B30FE" w:rsidRDefault="006B30FE" w:rsidP="006B30FE">
            <w:r>
              <w:t xml:space="preserve">PROVINCIA DE BUENOS AIRES </w:t>
            </w:r>
          </w:p>
          <w:p w14:paraId="051BA680" w14:textId="079544EA" w:rsidR="006B30FE" w:rsidRDefault="006B30FE" w:rsidP="006B30FE">
            <w:r>
              <w:t xml:space="preserve">LOCALIDAD: WILDE </w:t>
            </w:r>
          </w:p>
          <w:p w14:paraId="04817963" w14:textId="560D0217" w:rsidR="006B30FE" w:rsidRPr="006B30FE" w:rsidRDefault="006B30FE" w:rsidP="006B30FE">
            <w:r>
              <w:t>CODIGO POSTAL: 1875</w:t>
            </w:r>
          </w:p>
          <w:p w14:paraId="48886A55" w14:textId="5BAF5C96" w:rsidR="004D3011" w:rsidRPr="0059649E" w:rsidRDefault="004D3011" w:rsidP="004D3011"/>
          <w:p w14:paraId="34642562" w14:textId="4F02A296" w:rsidR="004D3011" w:rsidRPr="0059649E" w:rsidRDefault="004D3011" w:rsidP="004D3011"/>
          <w:p w14:paraId="00FAE6AA" w14:textId="4AA24EF6" w:rsidR="004D3011" w:rsidRPr="0059649E" w:rsidRDefault="004D3011" w:rsidP="004D3011"/>
          <w:p w14:paraId="346FB4DE" w14:textId="455D68CB" w:rsidR="004D3011" w:rsidRPr="0059649E" w:rsidRDefault="004D3011" w:rsidP="004D3011"/>
        </w:tc>
        <w:tc>
          <w:tcPr>
            <w:tcW w:w="720" w:type="dxa"/>
          </w:tcPr>
          <w:p w14:paraId="3C7A6977" w14:textId="77777777" w:rsidR="001B2ABD" w:rsidRPr="0059649E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59EF28F082F84DF790D9A38D50BB61D1"/>
              </w:placeholder>
              <w:temporary/>
              <w:showingPlcHdr/>
              <w15:appearance w15:val="hidden"/>
            </w:sdtPr>
            <w:sdtEndPr/>
            <w:sdtContent>
              <w:p w14:paraId="32795EA6" w14:textId="753F449E" w:rsidR="00036450" w:rsidRPr="0059649E" w:rsidRDefault="00E25A26" w:rsidP="00ED098A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7530DA99" w14:textId="1F6CD3B1" w:rsidR="00036450" w:rsidRPr="0059649E" w:rsidRDefault="00036450" w:rsidP="00B359E4">
            <w:pPr>
              <w:pStyle w:val="Fecha"/>
            </w:pPr>
            <w:r w:rsidRPr="0059649E">
              <w:rPr>
                <w:lang w:bidi="es-ES"/>
              </w:rPr>
              <w:t xml:space="preserve"> - </w:t>
            </w:r>
            <w:r w:rsidR="00B06043">
              <w:rPr>
                <w:lang w:bidi="es-ES"/>
              </w:rPr>
              <w:t>escuela</w:t>
            </w:r>
            <w:r w:rsidR="006B30FE">
              <w:rPr>
                <w:lang w:bidi="es-ES"/>
              </w:rPr>
              <w:t xml:space="preserve"> de educación media</w:t>
            </w:r>
            <w:r w:rsidR="00B06043">
              <w:rPr>
                <w:lang w:bidi="es-ES"/>
              </w:rPr>
              <w:t xml:space="preserve"> nª10</w:t>
            </w:r>
          </w:p>
          <w:p w14:paraId="6E3F06AE" w14:textId="7B4B7FC1" w:rsidR="00CC0C6D" w:rsidRDefault="00B06043" w:rsidP="00CC0C6D">
            <w:pPr>
              <w:rPr>
                <w:lang w:bidi="es-ES"/>
              </w:rPr>
            </w:pPr>
            <w:r>
              <w:t xml:space="preserve">Bachiller contable </w:t>
            </w:r>
            <w:r w:rsidR="00CC0C6D" w:rsidRPr="0059649E">
              <w:rPr>
                <w:lang w:bidi="es-ES"/>
              </w:rPr>
              <w:t xml:space="preserve"> </w:t>
            </w:r>
          </w:p>
          <w:p w14:paraId="1A710F2B" w14:textId="77777777" w:rsidR="00262453" w:rsidRDefault="00262453" w:rsidP="00CC0C6D">
            <w:pPr>
              <w:rPr>
                <w:lang w:bidi="es-ES"/>
              </w:rPr>
            </w:pPr>
          </w:p>
          <w:p w14:paraId="19A76690" w14:textId="4994B07C" w:rsidR="00B06043" w:rsidRDefault="00262453" w:rsidP="00CC0C6D">
            <w:pPr>
              <w:rPr>
                <w:lang w:bidi="es-ES"/>
              </w:rPr>
            </w:pPr>
            <w:r>
              <w:rPr>
                <w:lang w:bidi="es-ES"/>
              </w:rPr>
              <w:t xml:space="preserve">Instituto I.T </w:t>
            </w:r>
          </w:p>
          <w:p w14:paraId="68435CC9" w14:textId="77777777" w:rsidR="00262453" w:rsidRPr="0059649E" w:rsidRDefault="00262453" w:rsidP="00CC0C6D"/>
          <w:p w14:paraId="02F03F05" w14:textId="7F6030D7" w:rsidR="00036450" w:rsidRPr="0059649E" w:rsidRDefault="004142CD" w:rsidP="004142CD">
            <w:r w:rsidRPr="0059649E">
              <w:rPr>
                <w:lang w:bidi="es-ES"/>
              </w:rPr>
              <w:t xml:space="preserve"> </w:t>
            </w:r>
            <w:r w:rsidR="00262453">
              <w:rPr>
                <w:lang w:bidi="es-ES"/>
              </w:rPr>
              <w:t>Programación Android: lenguaje kotlin, java</w:t>
            </w:r>
          </w:p>
          <w:p w14:paraId="55AE5564" w14:textId="44708159" w:rsidR="00036450" w:rsidRPr="0059649E" w:rsidRDefault="00B06043" w:rsidP="00B359E4">
            <w:pPr>
              <w:pStyle w:val="Ttulo4"/>
            </w:pPr>
            <w:r>
              <w:t xml:space="preserve">Instituto </w:t>
            </w:r>
            <w:r w:rsidR="00262453">
              <w:t>Argentino en Computación I.A.C</w:t>
            </w:r>
          </w:p>
          <w:p w14:paraId="1C0ECE7A" w14:textId="4E478D8E" w:rsidR="00036450" w:rsidRPr="0059649E" w:rsidRDefault="00B06043" w:rsidP="00B359E4">
            <w:pPr>
              <w:pStyle w:val="Fecha"/>
            </w:pPr>
            <w:r>
              <w:t>Armado y reparación de pc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t xml:space="preserve">montaje y administración de redes </w:t>
            </w:r>
          </w:p>
          <w:p w14:paraId="7F13CD12" w14:textId="2D9AD186" w:rsidR="001424E5" w:rsidRPr="0059649E" w:rsidRDefault="00B06043" w:rsidP="001424E5">
            <w:r>
              <w:t xml:space="preserve">Programación </w:t>
            </w:r>
            <w:r w:rsidR="00262453">
              <w:t>c-</w:t>
            </w:r>
            <w:r>
              <w:t>Sharp, vi</w:t>
            </w:r>
            <w:r w:rsidR="00262453">
              <w:t>s</w:t>
            </w:r>
            <w:r>
              <w:t xml:space="preserve">ual Basic, programación web </w:t>
            </w:r>
            <w:r>
              <w:rPr>
                <w:lang w:bidi="es-ES"/>
              </w:rPr>
              <w:t>manejo de html5 css3, JavaScript, php.json.mysql.sql.</w:t>
            </w:r>
          </w:p>
          <w:p w14:paraId="35AF38EE" w14:textId="77777777" w:rsidR="004142CD" w:rsidRPr="0059649E" w:rsidRDefault="004142CD" w:rsidP="00036450"/>
          <w:sdt>
            <w:sdtPr>
              <w:id w:val="1001553383"/>
              <w:placeholder>
                <w:docPart w:val="F758D89E12924D3DB51854BF167BBADA"/>
              </w:placeholder>
              <w:temporary/>
              <w:showingPlcHdr/>
              <w15:appearance w15:val="hidden"/>
            </w:sdtPr>
            <w:sdtEndPr/>
            <w:sdtContent>
              <w:p w14:paraId="1E27D303" w14:textId="77777777" w:rsidR="00036450" w:rsidRPr="0059649E" w:rsidRDefault="00036450" w:rsidP="00036450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78D6D7AE" w14:textId="18BBA2D9" w:rsidR="00036450" w:rsidRPr="0059649E" w:rsidRDefault="00ED098A" w:rsidP="00B359E4">
            <w:pPr>
              <w:pStyle w:val="Ttulo4"/>
              <w:rPr>
                <w:bCs/>
              </w:rPr>
            </w:pPr>
            <w:r>
              <w:t xml:space="preserve">   </w:t>
            </w:r>
            <w:r w:rsidR="00B06043">
              <w:t>Firestone. S</w:t>
            </w:r>
            <w:r>
              <w:t>.A.I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651D13E3" w14:textId="31D790D3" w:rsidR="00036450" w:rsidRPr="0059649E" w:rsidRDefault="00ED098A" w:rsidP="00B359E4">
            <w:pPr>
              <w:pStyle w:val="Fecha"/>
            </w:pPr>
            <w:r>
              <w:t>2013</w:t>
            </w:r>
            <w:r w:rsidR="004142CD" w:rsidRPr="0059649E">
              <w:rPr>
                <w:lang w:bidi="es-ES"/>
              </w:rPr>
              <w:t xml:space="preserve"> - </w:t>
            </w:r>
            <w:r>
              <w:t>2021</w:t>
            </w:r>
          </w:p>
          <w:p w14:paraId="2790D80A" w14:textId="6765C364" w:rsidR="00036450" w:rsidRPr="0059649E" w:rsidRDefault="00ED098A" w:rsidP="00036450">
            <w:r>
              <w:t xml:space="preserve">Área de producción: programación de maquinas 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7ABCB2AC" w14:textId="5AC6218C" w:rsidR="004D3011" w:rsidRDefault="00ED098A" w:rsidP="00036450">
            <w:r>
              <w:t xml:space="preserve">Y calibración </w:t>
            </w:r>
          </w:p>
          <w:p w14:paraId="7E01D059" w14:textId="77777777" w:rsidR="00262453" w:rsidRPr="0059649E" w:rsidRDefault="00262453" w:rsidP="00036450"/>
          <w:p w14:paraId="341F75C8" w14:textId="588E42D4" w:rsidR="004D3011" w:rsidRPr="0059649E" w:rsidRDefault="00262453" w:rsidP="00B359E4">
            <w:pPr>
              <w:pStyle w:val="Ttulo4"/>
              <w:rPr>
                <w:bCs/>
              </w:rPr>
            </w:pPr>
            <w:r>
              <w:t xml:space="preserve">Qualitet.s. a      área </w:t>
            </w:r>
            <w:r w:rsidRPr="0059649E">
              <w:rPr>
                <w:lang w:bidi="es-ES"/>
              </w:rPr>
              <w:t>producción</w:t>
            </w:r>
          </w:p>
          <w:p w14:paraId="35F658E4" w14:textId="35607AC8" w:rsidR="004D3011" w:rsidRPr="0059649E" w:rsidRDefault="00262453" w:rsidP="00B359E4">
            <w:pPr>
              <w:pStyle w:val="Fecha"/>
            </w:pPr>
            <w:r>
              <w:t>2005</w:t>
            </w:r>
            <w:r w:rsidR="004142CD" w:rsidRPr="0059649E">
              <w:rPr>
                <w:lang w:bidi="es-ES"/>
              </w:rPr>
              <w:t xml:space="preserve"> - </w:t>
            </w:r>
            <w:r>
              <w:t>2012</w:t>
            </w:r>
          </w:p>
          <w:p w14:paraId="5A6FA6B7" w14:textId="47AAE2F5" w:rsidR="004D3011" w:rsidRPr="0059649E" w:rsidRDefault="00036450" w:rsidP="00036450">
            <w:r w:rsidRPr="0059649E">
              <w:rPr>
                <w:lang w:bidi="es-ES"/>
              </w:rPr>
              <w:t xml:space="preserve"> </w:t>
            </w:r>
            <w:r w:rsidR="00262453">
              <w:rPr>
                <w:lang w:bidi="es-ES"/>
              </w:rPr>
              <w:t xml:space="preserve">Mantenimiento de maquinas </w:t>
            </w:r>
          </w:p>
          <w:p w14:paraId="13CD56D8" w14:textId="2D64B7DB" w:rsidR="004D3011" w:rsidRPr="0059649E" w:rsidRDefault="00036450" w:rsidP="004D3011">
            <w:r w:rsidRPr="0059649E">
              <w:rPr>
                <w:lang w:bidi="es-ES"/>
              </w:rPr>
              <w:t xml:space="preserve"> </w:t>
            </w:r>
          </w:p>
          <w:p w14:paraId="47896AC5" w14:textId="77777777" w:rsidR="004D3011" w:rsidRPr="0059649E" w:rsidRDefault="004D3011" w:rsidP="00036450"/>
          <w:p w14:paraId="7DD1DA49" w14:textId="021296CC" w:rsidR="00036450" w:rsidRPr="0059649E" w:rsidRDefault="00262453" w:rsidP="00036450">
            <w:pPr>
              <w:pStyle w:val="Ttulo2"/>
            </w:pPr>
            <w:r>
              <w:t xml:space="preserve"> </w:t>
            </w:r>
          </w:p>
          <w:p w14:paraId="76B010BC" w14:textId="77777777" w:rsidR="00036450" w:rsidRPr="0059649E" w:rsidRDefault="00112054" w:rsidP="004D3011">
            <w:pPr>
              <w:rPr>
                <w:color w:val="FFFFFF" w:themeColor="background1"/>
              </w:rPr>
            </w:pPr>
            <w:r w:rsidRPr="0059649E">
              <w:rPr>
                <w:noProof/>
                <w:color w:val="000000" w:themeColor="text1"/>
                <w:lang w:val="en-US" w:eastAsia="zh-CN"/>
              </w:rPr>
              <w:drawing>
                <wp:inline distT="0" distB="0" distL="0" distR="0" wp14:anchorId="54B8644D" wp14:editId="2AB6D46D">
                  <wp:extent cx="3756660" cy="1257300"/>
                  <wp:effectExtent l="0" t="0" r="0" b="0"/>
                  <wp:docPr id="12" name="Gráfico 12" descr="gráfico de aptitudes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  <w:tr w:rsidR="00B06043" w:rsidRPr="0059649E" w14:paraId="5FE016C8" w14:textId="77777777" w:rsidTr="001B2ABD">
        <w:tc>
          <w:tcPr>
            <w:tcW w:w="3600" w:type="dxa"/>
          </w:tcPr>
          <w:p w14:paraId="73B94610" w14:textId="77777777" w:rsidR="00B06043" w:rsidRDefault="00B06043" w:rsidP="00036450">
            <w:pPr>
              <w:pStyle w:val="Ttulo3"/>
            </w:pPr>
          </w:p>
        </w:tc>
        <w:tc>
          <w:tcPr>
            <w:tcW w:w="720" w:type="dxa"/>
          </w:tcPr>
          <w:p w14:paraId="25C1C196" w14:textId="77777777" w:rsidR="00B06043" w:rsidRPr="0059649E" w:rsidRDefault="00B06043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152C4F04" w14:textId="77777777" w:rsidR="00B06043" w:rsidRDefault="00B06043" w:rsidP="00ED098A">
            <w:pPr>
              <w:pStyle w:val="Ttulo2"/>
            </w:pPr>
          </w:p>
        </w:tc>
      </w:tr>
    </w:tbl>
    <w:p w14:paraId="32C8FF51" w14:textId="77777777" w:rsidR="0043117B" w:rsidRPr="0059649E" w:rsidRDefault="00CD2F1C" w:rsidP="000C45FF">
      <w:pPr>
        <w:tabs>
          <w:tab w:val="left" w:pos="990"/>
        </w:tabs>
      </w:pPr>
    </w:p>
    <w:sectPr w:rsidR="0043117B" w:rsidRPr="0059649E" w:rsidSect="0059649E">
      <w:headerReference w:type="default" r:id="rId11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0EC6D" w14:textId="77777777" w:rsidR="00324195" w:rsidRDefault="00324195" w:rsidP="000C45FF">
      <w:r>
        <w:separator/>
      </w:r>
    </w:p>
  </w:endnote>
  <w:endnote w:type="continuationSeparator" w:id="0">
    <w:p w14:paraId="50EFB3ED" w14:textId="77777777" w:rsidR="00324195" w:rsidRDefault="0032419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30319" w14:textId="77777777" w:rsidR="00324195" w:rsidRDefault="00324195" w:rsidP="000C45FF">
      <w:r>
        <w:separator/>
      </w:r>
    </w:p>
  </w:footnote>
  <w:footnote w:type="continuationSeparator" w:id="0">
    <w:p w14:paraId="35CD01A2" w14:textId="77777777" w:rsidR="00324195" w:rsidRDefault="0032419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87D4E" w14:textId="7777777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6F468CAB" wp14:editId="008F6C5E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7552288">
    <w:abstractNumId w:val="10"/>
  </w:num>
  <w:num w:numId="2" w16cid:durableId="1730031763">
    <w:abstractNumId w:val="11"/>
  </w:num>
  <w:num w:numId="3" w16cid:durableId="606548313">
    <w:abstractNumId w:val="8"/>
  </w:num>
  <w:num w:numId="4" w16cid:durableId="73206385">
    <w:abstractNumId w:val="3"/>
  </w:num>
  <w:num w:numId="5" w16cid:durableId="2130975812">
    <w:abstractNumId w:val="2"/>
  </w:num>
  <w:num w:numId="6" w16cid:durableId="1812017043">
    <w:abstractNumId w:val="1"/>
  </w:num>
  <w:num w:numId="7" w16cid:durableId="560285739">
    <w:abstractNumId w:val="0"/>
  </w:num>
  <w:num w:numId="8" w16cid:durableId="341586321">
    <w:abstractNumId w:val="9"/>
  </w:num>
  <w:num w:numId="9" w16cid:durableId="1674796476">
    <w:abstractNumId w:val="7"/>
  </w:num>
  <w:num w:numId="10" w16cid:durableId="1684043864">
    <w:abstractNumId w:val="6"/>
  </w:num>
  <w:num w:numId="11" w16cid:durableId="1911766807">
    <w:abstractNumId w:val="5"/>
  </w:num>
  <w:num w:numId="12" w16cid:durableId="1412192462">
    <w:abstractNumId w:val="4"/>
  </w:num>
  <w:num w:numId="13" w16cid:durableId="12524255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95"/>
    <w:rsid w:val="00036450"/>
    <w:rsid w:val="00075675"/>
    <w:rsid w:val="00094499"/>
    <w:rsid w:val="000C45FF"/>
    <w:rsid w:val="000E3FD1"/>
    <w:rsid w:val="00112054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59EC"/>
    <w:rsid w:val="00256CF7"/>
    <w:rsid w:val="00262453"/>
    <w:rsid w:val="00281FD5"/>
    <w:rsid w:val="002D3CA3"/>
    <w:rsid w:val="0030481B"/>
    <w:rsid w:val="003156FC"/>
    <w:rsid w:val="00324195"/>
    <w:rsid w:val="003254B5"/>
    <w:rsid w:val="0037121F"/>
    <w:rsid w:val="003A6B7D"/>
    <w:rsid w:val="003B06CA"/>
    <w:rsid w:val="004071FC"/>
    <w:rsid w:val="004142CD"/>
    <w:rsid w:val="00445947"/>
    <w:rsid w:val="004561E8"/>
    <w:rsid w:val="004813B3"/>
    <w:rsid w:val="00496591"/>
    <w:rsid w:val="004C63E4"/>
    <w:rsid w:val="004D3011"/>
    <w:rsid w:val="005262AC"/>
    <w:rsid w:val="0059649E"/>
    <w:rsid w:val="005E39D5"/>
    <w:rsid w:val="00600670"/>
    <w:rsid w:val="0062123A"/>
    <w:rsid w:val="00646E75"/>
    <w:rsid w:val="006771D0"/>
    <w:rsid w:val="006B30FE"/>
    <w:rsid w:val="00715FCB"/>
    <w:rsid w:val="00743101"/>
    <w:rsid w:val="007775E1"/>
    <w:rsid w:val="007867A0"/>
    <w:rsid w:val="007927F5"/>
    <w:rsid w:val="00802CA0"/>
    <w:rsid w:val="009260CD"/>
    <w:rsid w:val="00952C25"/>
    <w:rsid w:val="009A09AC"/>
    <w:rsid w:val="00A2118D"/>
    <w:rsid w:val="00AD76E2"/>
    <w:rsid w:val="00B06043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C0C6D"/>
    <w:rsid w:val="00CD2F1C"/>
    <w:rsid w:val="00D04BFE"/>
    <w:rsid w:val="00D2522B"/>
    <w:rsid w:val="00D422DE"/>
    <w:rsid w:val="00D5459D"/>
    <w:rsid w:val="00DA1F4D"/>
    <w:rsid w:val="00DD172A"/>
    <w:rsid w:val="00E25A26"/>
    <w:rsid w:val="00E4381A"/>
    <w:rsid w:val="00E55D74"/>
    <w:rsid w:val="00ED098A"/>
    <w:rsid w:val="00EE4C8D"/>
    <w:rsid w:val="00F4316A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4EF3A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chart" Target="charts/chart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us.jedi\AppData\Local\Microsoft\Office\16.0\DTS\es-ES%7b85A565D5-A36C-42B7-9EEA-CBD4C015160D%7d\%7bEBAAA344-4F07-4DCB-99A9-EA6AE6533D27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2.0202020202020204E-2"/>
          <c:w val="0.80138048159801523"/>
          <c:h val="0.97755511811023621"/>
        </c:manualLayout>
      </c:layout>
      <c:barChart>
        <c:barDir val="bar"/>
        <c:grouping val="clustered"/>
        <c:varyColors val="0"/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12AEAF39F54DEC93F0362369B4A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F2331-AEA0-4F4C-AFFF-7F37069C2059}"/>
      </w:docPartPr>
      <w:docPartBody>
        <w:p w:rsidR="002136CE" w:rsidRDefault="006D1903">
          <w:pPr>
            <w:pStyle w:val="3F12AEAF39F54DEC93F0362369B4A85A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ED3398708B9849CEA95A2240EB7E9A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CBA2F-4580-4327-B6C9-F6DF044C0570}"/>
      </w:docPartPr>
      <w:docPartBody>
        <w:p w:rsidR="002136CE" w:rsidRDefault="006D1903">
          <w:pPr>
            <w:pStyle w:val="ED3398708B9849CEA95A2240EB7E9A62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EC210A1C226E4C65A2D19D65A1BF65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73185-5CC8-4F6A-AC6D-F57991074467}"/>
      </w:docPartPr>
      <w:docPartBody>
        <w:p w:rsidR="002136CE" w:rsidRDefault="006D1903">
          <w:pPr>
            <w:pStyle w:val="EC210A1C226E4C65A2D19D65A1BF65A7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52103BACAB9E48A8B98E120309E27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024B3-CF89-4467-90AC-A8FFB2F0D55C}"/>
      </w:docPartPr>
      <w:docPartBody>
        <w:p w:rsidR="002136CE" w:rsidRDefault="006D1903">
          <w:pPr>
            <w:pStyle w:val="52103BACAB9E48A8B98E120309E2740C"/>
          </w:pPr>
          <w:r w:rsidRPr="0059649E">
            <w:rPr>
              <w:lang w:bidi="es-ES"/>
            </w:rPr>
            <w:t>SITIO WEB:</w:t>
          </w:r>
        </w:p>
      </w:docPartBody>
    </w:docPart>
    <w:docPart>
      <w:docPartPr>
        <w:name w:val="8F028B327CE54C86A6AA04098ACA1C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B8C0B1-17DA-43E1-8B19-E6CB8A1446AE}"/>
      </w:docPartPr>
      <w:docPartBody>
        <w:p w:rsidR="002136CE" w:rsidRDefault="006D1903">
          <w:pPr>
            <w:pStyle w:val="8F028B327CE54C86A6AA04098ACA1C4D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59EF28F082F84DF790D9A38D50BB6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05AB0-746D-45BA-B300-0B04218CC13B}"/>
      </w:docPartPr>
      <w:docPartBody>
        <w:p w:rsidR="002136CE" w:rsidRDefault="006D1903">
          <w:pPr>
            <w:pStyle w:val="59EF28F082F84DF790D9A38D50BB61D1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F758D89E12924D3DB51854BF167BB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671D93-2770-4C2E-987A-562E570A863D}"/>
      </w:docPartPr>
      <w:docPartBody>
        <w:p w:rsidR="002136CE" w:rsidRDefault="006D1903">
          <w:pPr>
            <w:pStyle w:val="F758D89E12924D3DB51854BF167BBADA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03"/>
    <w:rsid w:val="002136CE"/>
    <w:rsid w:val="006D1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F12AEAF39F54DEC93F0362369B4A85A">
    <w:name w:val="3F12AEAF39F54DEC93F0362369B4A85A"/>
  </w:style>
  <w:style w:type="paragraph" w:customStyle="1" w:styleId="ED3398708B9849CEA95A2240EB7E9A62">
    <w:name w:val="ED3398708B9849CEA95A2240EB7E9A62"/>
  </w:style>
  <w:style w:type="paragraph" w:customStyle="1" w:styleId="EC210A1C226E4C65A2D19D65A1BF65A7">
    <w:name w:val="EC210A1C226E4C65A2D19D65A1BF65A7"/>
  </w:style>
  <w:style w:type="paragraph" w:customStyle="1" w:styleId="52103BACAB9E48A8B98E120309E2740C">
    <w:name w:val="52103BACAB9E48A8B98E120309E2740C"/>
  </w:style>
  <w:style w:type="paragraph" w:customStyle="1" w:styleId="8F028B327CE54C86A6AA04098ACA1C4D">
    <w:name w:val="8F028B327CE54C86A6AA04098ACA1C4D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59EF28F082F84DF790D9A38D50BB61D1">
    <w:name w:val="59EF28F082F84DF790D9A38D50BB61D1"/>
  </w:style>
  <w:style w:type="paragraph" w:customStyle="1" w:styleId="F758D89E12924D3DB51854BF167BBADA">
    <w:name w:val="F758D89E12924D3DB51854BF167BBADA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{EBAAA344-4F07-4DCB-99A9-EA6AE6533D27}tf00546271_win32.dotx</Template>
  <TotalTime>0</TotalTime>
  <Pages>1</Pages>
  <Words>126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2022-07-01T01:08:00Z</dcterms:created>
  <dcterms:modified xsi:type="dcterms:W3CDTF">2022-07-01T01:08:00Z</dcterms:modified>
</cp:coreProperties>
</file>